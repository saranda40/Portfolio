
<file path=[Content_Types].xml><?xml version="1.0" encoding="utf-8"?>
<Types xmlns="http://schemas.openxmlformats.org/package/2006/content-types">
  <Default Extension="jfif" ContentType="image/jpeg"/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:rsidTr="001B2ABD">
        <w:trPr>
          <w:trHeight w:val="4410"/>
        </w:trPr>
        <w:tc>
          <w:tcPr>
            <w:tcW w:w="3600" w:type="dxa"/>
            <w:vAlign w:val="bottom"/>
          </w:tcPr>
          <w:p w:rsidR="001B2ABD" w:rsidRPr="0059649E" w:rsidRDefault="001B2ABD" w:rsidP="001B2ABD">
            <w:pPr>
              <w:tabs>
                <w:tab w:val="left" w:pos="990"/>
              </w:tabs>
              <w:jc w:val="center"/>
            </w:pPr>
            <w:r w:rsidRPr="0059649E">
              <w:rPr>
                <w:noProof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12892FB8" wp14:editId="2BAF0247">
                      <wp:extent cx="1947600" cy="2163600"/>
                      <wp:effectExtent l="19050" t="19050" r="33655" b="46355"/>
                      <wp:docPr id="2" name="Óvalo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7600" cy="21636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4762" t="352" r="-6328" b="-352"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E4C8D" w:rsidRPr="00EE4C8D" w:rsidRDefault="00EE4C8D" w:rsidP="00EE4C8D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  <w:p w:rsidR="00E65F0E" w:rsidRDefault="00E65F0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2892FB8" id="Óvalo 2" o:spid="_x0000_s1026" alt="Título: Foto de rostro de hombre profesional" style="width:153.35pt;height:17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:rsidR="00EE4C8D" w:rsidRPr="00EE4C8D" w:rsidRDefault="00EE4C8D" w:rsidP="00EE4C8D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  <w:p w:rsidR="00E65F0E" w:rsidRDefault="00E65F0E"/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:rsidR="001B2ABD" w:rsidRPr="0059649E" w:rsidRDefault="00E65F0E" w:rsidP="001B2ABD">
            <w:pPr>
              <w:pStyle w:val="Ttulo"/>
            </w:pPr>
            <w:r>
              <w:t>sebastián aranda ovalle</w:t>
            </w:r>
          </w:p>
          <w:p w:rsidR="001B2ABD" w:rsidRPr="0059649E" w:rsidRDefault="00E65F0E" w:rsidP="00E65F0E">
            <w:pPr>
              <w:pStyle w:val="Subttulo"/>
            </w:pPr>
            <w:r w:rsidRPr="003F713E">
              <w:rPr>
                <w:spacing w:val="1"/>
                <w:w w:val="68"/>
              </w:rPr>
              <w:t>Analista de Sistema</w:t>
            </w:r>
            <w:r w:rsidRPr="003F713E">
              <w:rPr>
                <w:spacing w:val="18"/>
                <w:w w:val="68"/>
              </w:rPr>
              <w:t>s</w:t>
            </w:r>
          </w:p>
        </w:tc>
      </w:tr>
      <w:tr w:rsidR="001B2ABD" w:rsidRPr="00361C2B" w:rsidTr="00F969DF">
        <w:trPr>
          <w:trHeight w:val="9054"/>
        </w:trPr>
        <w:tc>
          <w:tcPr>
            <w:tcW w:w="3600" w:type="dxa"/>
          </w:tcPr>
          <w:sdt>
            <w:sdtPr>
              <w:id w:val="-1711873194"/>
              <w:placeholder>
                <w:docPart w:val="7715C9EA88CF4D15AF25FBF1FDE12BA1"/>
              </w:placeholder>
              <w:temporary/>
              <w:showingPlcHdr/>
              <w15:appearance w15:val="hidden"/>
            </w:sdtPr>
            <w:sdtEndPr/>
            <w:sdtContent>
              <w:p w:rsidR="001B2ABD" w:rsidRPr="0059649E" w:rsidRDefault="00036450" w:rsidP="00036450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p w:rsidR="00AD1DAA" w:rsidRDefault="00AD1DAA" w:rsidP="00AD1DAA">
            <w:r>
              <w:t xml:space="preserve">Profesional con más de 10 años de experiencia en TI. Dedicado a la administración y desarrollo en ERP </w:t>
            </w:r>
            <w:proofErr w:type="spellStart"/>
            <w:r>
              <w:t>World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como People </w:t>
            </w:r>
            <w:proofErr w:type="spellStart"/>
            <w:r>
              <w:t>Soft</w:t>
            </w:r>
            <w:proofErr w:type="spellEnd"/>
            <w:r>
              <w:t xml:space="preserve"> o Oracle EBS. Donde he participado de migraciones y customizaciones locales necesarias para la empresa.</w:t>
            </w:r>
          </w:p>
          <w:p w:rsidR="00AD1DAA" w:rsidRDefault="00AD1DAA" w:rsidP="00AD1DAA"/>
          <w:p w:rsidR="00AD1DAA" w:rsidRDefault="00AD1DAA" w:rsidP="00AD1DAA">
            <w:r>
              <w:t xml:space="preserve">Administrador de sitios y aplicaciones </w:t>
            </w:r>
          </w:p>
          <w:p w:rsidR="00AD1DAA" w:rsidRDefault="00AD1DAA" w:rsidP="00AD1DAA">
            <w:r>
              <w:t>diseña</w:t>
            </w:r>
            <w:r w:rsidR="00361C2B">
              <w:t xml:space="preserve">das a medida del negocio. </w:t>
            </w:r>
          </w:p>
          <w:p w:rsidR="00AD1DAA" w:rsidRDefault="00AD1DAA" w:rsidP="00036450">
            <w:pPr>
              <w:rPr>
                <w:rFonts w:asciiTheme="minorHAnsi" w:hAnsiTheme="minorHAnsi" w:cs="Segoe UI"/>
                <w:szCs w:val="18"/>
                <w:shd w:val="clear" w:color="auto" w:fill="FFFFFF"/>
              </w:rPr>
            </w:pPr>
          </w:p>
          <w:p w:rsidR="00AD1DAA" w:rsidRDefault="00AD1DAA" w:rsidP="00036450">
            <w:pPr>
              <w:rPr>
                <w:rFonts w:asciiTheme="minorHAnsi" w:hAnsiTheme="minorHAnsi" w:cs="Segoe UI"/>
                <w:szCs w:val="18"/>
              </w:rPr>
            </w:pPr>
            <w:r>
              <w:rPr>
                <w:rFonts w:asciiTheme="minorHAnsi" w:hAnsiTheme="minorHAnsi" w:cs="Segoe UI"/>
                <w:szCs w:val="18"/>
              </w:rPr>
              <w:t>Soy un profesional calificado, estudioso, motivado por lograr mis objetivos y confianza que necesita la empresa.</w:t>
            </w:r>
          </w:p>
          <w:sdt>
            <w:sdtPr>
              <w:id w:val="-1954003311"/>
              <w:placeholder>
                <w:docPart w:val="074546DC7B774F98A274768BEA1F9540"/>
              </w:placeholder>
              <w:temporary/>
              <w:showingPlcHdr/>
              <w15:appearance w15:val="hidden"/>
            </w:sdtPr>
            <w:sdtEndPr/>
            <w:sdtContent>
              <w:p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D4E584F49FF34F249416F6F4ECE1DBE6"/>
              </w:placeholder>
              <w:temporary/>
              <w:showingPlcHdr/>
              <w15:appearance w15:val="hidden"/>
            </w:sdtPr>
            <w:sdtEndPr/>
            <w:sdtContent>
              <w:p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p w:rsidR="004D3011" w:rsidRPr="0059649E" w:rsidRDefault="005C0D37" w:rsidP="004D3011">
            <w:r>
              <w:t>+56 9 65195124</w:t>
            </w:r>
          </w:p>
          <w:p w:rsidR="004D3011" w:rsidRPr="0059649E" w:rsidRDefault="004D3011" w:rsidP="004D3011"/>
          <w:sdt>
            <w:sdtPr>
              <w:id w:val="67859272"/>
              <w:placeholder>
                <w:docPart w:val="31741EE01CE54E2BAE8F89A080B35E9D"/>
              </w:placeholder>
              <w:temporary/>
              <w:showingPlcHdr/>
              <w15:appearance w15:val="hidden"/>
            </w:sdtPr>
            <w:sdtEndPr/>
            <w:sdtContent>
              <w:p w:rsidR="004D3011" w:rsidRPr="0059649E" w:rsidRDefault="004D3011" w:rsidP="004D3011">
                <w:r w:rsidRPr="0059649E">
                  <w:rPr>
                    <w:lang w:bidi="es-ES"/>
                  </w:rPr>
                  <w:t>SITIO WEB:</w:t>
                </w:r>
              </w:p>
            </w:sdtContent>
          </w:sdt>
          <w:p w:rsidR="004D3011" w:rsidRDefault="003F713E" w:rsidP="004D3011">
            <w:hyperlink r:id="rId11" w:history="1">
              <w:r w:rsidR="00361C2B" w:rsidRPr="009D5E1E">
                <w:rPr>
                  <w:rStyle w:val="Hipervnculo"/>
                </w:rPr>
                <w:t>www.linkedin.com/in/sebastian-aranda-ovalle</w:t>
              </w:r>
            </w:hyperlink>
          </w:p>
          <w:p w:rsidR="00361C2B" w:rsidRDefault="00361C2B" w:rsidP="004D3011"/>
          <w:p w:rsidR="00361C2B" w:rsidRDefault="00361C2B" w:rsidP="00361C2B">
            <w:r>
              <w:t>Licencia Conducir:</w:t>
            </w:r>
          </w:p>
          <w:p w:rsidR="00361C2B" w:rsidRDefault="00361C2B" w:rsidP="004D3011">
            <w:r>
              <w:t>Clase B.</w:t>
            </w:r>
          </w:p>
          <w:p w:rsidR="004D3011" w:rsidRPr="0059649E" w:rsidRDefault="004D3011" w:rsidP="004D3011"/>
          <w:sdt>
            <w:sdtPr>
              <w:id w:val="-240260293"/>
              <w:placeholder>
                <w:docPart w:val="8939AFF1EA954B419F8786EEA85C380B"/>
              </w:placeholder>
              <w:temporary/>
              <w:showingPlcHdr/>
              <w15:appearance w15:val="hidden"/>
            </w:sdtPr>
            <w:sdtEndPr/>
            <w:sdtContent>
              <w:p w:rsidR="004D3011" w:rsidRPr="0059649E" w:rsidRDefault="004D3011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p w:rsidR="00036450" w:rsidRPr="009A09AC" w:rsidRDefault="005C0D37" w:rsidP="004D3011">
            <w:pPr>
              <w:rPr>
                <w:rStyle w:val="Hipervnculo"/>
                <w:szCs w:val="18"/>
              </w:rPr>
            </w:pPr>
            <w:r>
              <w:rPr>
                <w:color w:val="B85A22" w:themeColor="accent2" w:themeShade="BF"/>
                <w:szCs w:val="18"/>
                <w:u w:val="single"/>
              </w:rPr>
              <w:t>Sebastian.aranda.o@gmail.com</w:t>
            </w:r>
          </w:p>
          <w:p w:rsidR="004142CD" w:rsidRPr="0059649E" w:rsidRDefault="004142CD" w:rsidP="004142CD"/>
          <w:sdt>
            <w:sdtPr>
              <w:id w:val="-1444214663"/>
              <w:placeholder>
                <w:docPart w:val="DCA5541722E7486CAB956AB5C2853CE0"/>
              </w:placeholder>
              <w:temporary/>
              <w:showingPlcHdr/>
              <w15:appearance w15:val="hidden"/>
            </w:sdtPr>
            <w:sdtEndPr/>
            <w:sdtContent>
              <w:p w:rsidR="004D3011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Aficiones</w:t>
                </w:r>
              </w:p>
            </w:sdtContent>
          </w:sdt>
          <w:p w:rsidR="005C0D37" w:rsidRPr="0059649E" w:rsidRDefault="005C0D37" w:rsidP="004D3011">
            <w:r>
              <w:t>Detección Metálica</w:t>
            </w:r>
          </w:p>
          <w:p w:rsidR="004D3011" w:rsidRPr="0059649E" w:rsidRDefault="005C0D37" w:rsidP="004D3011">
            <w:r>
              <w:t>Numismática</w:t>
            </w:r>
          </w:p>
          <w:p w:rsidR="004D3011" w:rsidRPr="0059649E" w:rsidRDefault="004D3011" w:rsidP="005C0D37"/>
        </w:tc>
        <w:tc>
          <w:tcPr>
            <w:tcW w:w="720" w:type="dxa"/>
          </w:tcPr>
          <w:p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8511FE5EB25429A9E3AE48D7CDC8508"/>
              </w:placeholder>
              <w:temporary/>
              <w:showingPlcHdr/>
              <w15:appearance w15:val="hidden"/>
            </w:sdtPr>
            <w:sdtEndPr/>
            <w:sdtContent>
              <w:p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:rsidR="00036450" w:rsidRPr="0059649E" w:rsidRDefault="00E65F0E" w:rsidP="00B359E4">
            <w:pPr>
              <w:pStyle w:val="Ttulo4"/>
            </w:pPr>
            <w:r>
              <w:t xml:space="preserve">CFT Simón </w:t>
            </w:r>
            <w:r w:rsidR="001F2042">
              <w:t>Bolívar</w:t>
            </w:r>
          </w:p>
          <w:p w:rsidR="00036450" w:rsidRPr="0059649E" w:rsidRDefault="00E65F0E" w:rsidP="00B359E4">
            <w:pPr>
              <w:pStyle w:val="Fecha"/>
            </w:pPr>
            <w:r>
              <w:t>2000</w:t>
            </w:r>
            <w:r w:rsidR="00036450" w:rsidRPr="0059649E">
              <w:rPr>
                <w:lang w:bidi="es-ES"/>
              </w:rPr>
              <w:t xml:space="preserve"> - </w:t>
            </w:r>
            <w:r>
              <w:t>2003</w:t>
            </w:r>
          </w:p>
          <w:p w:rsidR="00CC0C6D" w:rsidRPr="0059649E" w:rsidRDefault="005C0D37" w:rsidP="00CC0C6D">
            <w:r>
              <w:t>Titulado como técnico nivel superior en Análisis de Sistemas.</w:t>
            </w:r>
            <w:r w:rsidR="00CC0C6D" w:rsidRPr="0059649E">
              <w:rPr>
                <w:lang w:bidi="es-ES"/>
              </w:rPr>
              <w:t xml:space="preserve"> </w:t>
            </w:r>
          </w:p>
          <w:p w:rsidR="00036450" w:rsidRPr="001F2042" w:rsidRDefault="004142CD" w:rsidP="004142CD">
            <w:pPr>
              <w:rPr>
                <w:u w:val="single"/>
              </w:rPr>
            </w:pPr>
            <w:r w:rsidRPr="0059649E">
              <w:rPr>
                <w:lang w:bidi="es-ES"/>
              </w:rPr>
              <w:t xml:space="preserve"> </w:t>
            </w:r>
          </w:p>
          <w:sdt>
            <w:sdtPr>
              <w:id w:val="1001553383"/>
              <w:placeholder>
                <w:docPart w:val="27EFCAEFB17B4CD3B2A10D6AEA00E8BC"/>
              </w:placeholder>
              <w:temporary/>
              <w:showingPlcHdr/>
              <w15:appearance w15:val="hidden"/>
            </w:sdtPr>
            <w:sdtEndPr/>
            <w:sdtContent>
              <w:p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:rsidR="00036450" w:rsidRPr="0059649E" w:rsidRDefault="005C0D37" w:rsidP="00B359E4">
            <w:pPr>
              <w:pStyle w:val="Ttulo4"/>
              <w:rPr>
                <w:bCs/>
              </w:rPr>
            </w:pPr>
            <w:r>
              <w:t>Importadora Dilaco,</w:t>
            </w:r>
            <w:r w:rsidR="00036450" w:rsidRPr="0059649E">
              <w:rPr>
                <w:lang w:bidi="es-ES"/>
              </w:rPr>
              <w:t xml:space="preserve"> </w:t>
            </w:r>
            <w:r>
              <w:t>Encargado de Sistemas</w:t>
            </w:r>
          </w:p>
          <w:p w:rsidR="00036450" w:rsidRPr="0059649E" w:rsidRDefault="005C0D37" w:rsidP="005C0D37">
            <w:pPr>
              <w:pStyle w:val="Fecha"/>
            </w:pPr>
            <w:r>
              <w:t>Agosto 2019</w:t>
            </w:r>
            <w:r w:rsidR="004142CD" w:rsidRPr="0059649E">
              <w:rPr>
                <w:lang w:bidi="es-ES"/>
              </w:rPr>
              <w:t xml:space="preserve"> - </w:t>
            </w:r>
            <w:r>
              <w:t>Presente</w:t>
            </w:r>
          </w:p>
          <w:p w:rsidR="004D3011" w:rsidRPr="005C0D37" w:rsidRDefault="005C0D37" w:rsidP="00036450">
            <w:pPr>
              <w:rPr>
                <w:rFonts w:asciiTheme="minorHAnsi" w:hAnsiTheme="minorHAnsi" w:cs="Segoe UI"/>
                <w:szCs w:val="18"/>
                <w:shd w:val="clear" w:color="auto" w:fill="FFFFFF"/>
              </w:rPr>
            </w:pPr>
            <w:r w:rsidRPr="005C0D37">
              <w:rPr>
                <w:rFonts w:asciiTheme="minorHAnsi" w:hAnsiTheme="minorHAnsi" w:cs="Segoe UI"/>
                <w:szCs w:val="18"/>
                <w:shd w:val="clear" w:color="auto" w:fill="FFFFFF"/>
              </w:rPr>
              <w:t>Encargado Área de TI, Administrador de plataformas digitales y nuevos procesos. Controlador en líneas de Desarrollo, QA.</w:t>
            </w:r>
          </w:p>
          <w:p w:rsidR="005C0D37" w:rsidRPr="0059649E" w:rsidRDefault="005C0D37" w:rsidP="00036450"/>
          <w:p w:rsidR="004D3011" w:rsidRPr="0059649E" w:rsidRDefault="005C0D37" w:rsidP="00B359E4">
            <w:pPr>
              <w:pStyle w:val="Ttulo4"/>
              <w:rPr>
                <w:bCs/>
              </w:rPr>
            </w:pPr>
            <w:r>
              <w:t xml:space="preserve">Importadora Dilaco, </w:t>
            </w:r>
            <w:r w:rsidRPr="0059649E">
              <w:rPr>
                <w:lang w:bidi="es-ES"/>
              </w:rPr>
              <w:t>Desarrollador</w:t>
            </w:r>
            <w:r>
              <w:t xml:space="preserve"> de Aplicaciones</w:t>
            </w:r>
          </w:p>
          <w:p w:rsidR="004D3011" w:rsidRDefault="00361C2B" w:rsidP="00A4115C">
            <w:pPr>
              <w:pStyle w:val="Fecha"/>
            </w:pPr>
            <w:r>
              <w:t>n</w:t>
            </w:r>
            <w:r w:rsidR="00A4115C">
              <w:t>oviembre 2016</w:t>
            </w:r>
            <w:r w:rsidR="004142CD" w:rsidRPr="0059649E">
              <w:rPr>
                <w:lang w:bidi="es-ES"/>
              </w:rPr>
              <w:t xml:space="preserve"> </w:t>
            </w:r>
            <w:r w:rsidR="00A4115C">
              <w:rPr>
                <w:lang w:bidi="es-ES"/>
              </w:rPr>
              <w:t>–</w:t>
            </w:r>
            <w:r w:rsidR="004142CD" w:rsidRPr="0059649E">
              <w:rPr>
                <w:lang w:bidi="es-ES"/>
              </w:rPr>
              <w:t xml:space="preserve"> </w:t>
            </w:r>
            <w:r>
              <w:t>j</w:t>
            </w:r>
            <w:r w:rsidR="00A4115C">
              <w:t>ulio 2019</w:t>
            </w:r>
            <w:r w:rsidR="00036450" w:rsidRPr="0059649E">
              <w:rPr>
                <w:lang w:bidi="es-ES"/>
              </w:rPr>
              <w:t xml:space="preserve"> </w:t>
            </w:r>
          </w:p>
          <w:p w:rsidR="00A4115C" w:rsidRPr="00A4115C" w:rsidRDefault="00A4115C" w:rsidP="004D3011">
            <w:pPr>
              <w:rPr>
                <w:rFonts w:asciiTheme="minorHAnsi" w:hAnsiTheme="minorHAnsi"/>
                <w:szCs w:val="18"/>
              </w:rPr>
            </w:pPr>
            <w:r w:rsidRPr="00A4115C">
              <w:rPr>
                <w:rFonts w:asciiTheme="minorHAnsi" w:hAnsiTheme="minorHAnsi" w:cs="Segoe UI"/>
                <w:szCs w:val="18"/>
                <w:shd w:val="clear" w:color="auto" w:fill="FFFFFF"/>
              </w:rPr>
              <w:t>Administración, Desarrollo y Soporte ERP Interno (ASP Clásico)</w:t>
            </w:r>
            <w:r w:rsidRPr="00A4115C">
              <w:rPr>
                <w:rFonts w:asciiTheme="minorHAnsi" w:hAnsiTheme="minorHAnsi" w:cs="Segoe UI"/>
                <w:szCs w:val="18"/>
              </w:rPr>
              <w:br/>
            </w:r>
            <w:r w:rsidRPr="00A4115C">
              <w:rPr>
                <w:rFonts w:asciiTheme="minorHAnsi" w:hAnsiTheme="minorHAnsi" w:cs="Segoe UI"/>
                <w:szCs w:val="18"/>
                <w:shd w:val="clear" w:color="auto" w:fill="FFFFFF"/>
              </w:rPr>
              <w:t>Administración, Desarrollo y Soporte enlaces portal facturación electrónica (ASP.NET conexión a API proveedor)</w:t>
            </w:r>
            <w:r w:rsidRPr="00A4115C">
              <w:rPr>
                <w:rFonts w:asciiTheme="minorHAnsi" w:hAnsiTheme="minorHAnsi" w:cs="Segoe UI"/>
                <w:szCs w:val="18"/>
              </w:rPr>
              <w:br/>
            </w:r>
            <w:r w:rsidRPr="00A4115C">
              <w:rPr>
                <w:rFonts w:asciiTheme="minorHAnsi" w:hAnsiTheme="minorHAnsi" w:cs="Segoe UI"/>
                <w:szCs w:val="18"/>
                <w:shd w:val="clear" w:color="auto" w:fill="FFFFFF"/>
              </w:rPr>
              <w:t>Administración y Soporte BBDD SQL SERVER 2014 (Respaldo)..</w:t>
            </w:r>
            <w:r w:rsidRPr="00A4115C">
              <w:rPr>
                <w:rFonts w:asciiTheme="minorHAnsi" w:hAnsiTheme="minorHAnsi" w:cs="Segoe UI"/>
                <w:szCs w:val="18"/>
              </w:rPr>
              <w:br/>
            </w:r>
            <w:r w:rsidRPr="00A4115C">
              <w:rPr>
                <w:rFonts w:asciiTheme="minorHAnsi" w:hAnsiTheme="minorHAnsi" w:cs="Segoe UI"/>
                <w:szCs w:val="18"/>
                <w:shd w:val="clear" w:color="auto" w:fill="FFFFFF"/>
              </w:rPr>
              <w:t>Soporte Facturación Electrónica.</w:t>
            </w:r>
            <w:r w:rsidRPr="00A4115C">
              <w:rPr>
                <w:rFonts w:asciiTheme="minorHAnsi" w:hAnsiTheme="minorHAnsi" w:cs="Segoe UI"/>
                <w:szCs w:val="18"/>
              </w:rPr>
              <w:br/>
            </w:r>
          </w:p>
          <w:p w:rsidR="004D3011" w:rsidRPr="0059649E" w:rsidRDefault="005C0D37" w:rsidP="00B359E4">
            <w:pPr>
              <w:pStyle w:val="Ttulo4"/>
              <w:rPr>
                <w:bCs/>
              </w:rPr>
            </w:pPr>
            <w:r>
              <w:t>Consorcio Periodístico de Chile, Programador Oracle EBS</w:t>
            </w:r>
          </w:p>
          <w:p w:rsidR="004D3011" w:rsidRDefault="00361C2B" w:rsidP="00B359E4">
            <w:pPr>
              <w:pStyle w:val="Fecha"/>
            </w:pPr>
            <w:r>
              <w:t>f</w:t>
            </w:r>
            <w:r w:rsidR="001F2042">
              <w:t>ebrero 2013</w:t>
            </w:r>
            <w:r w:rsidR="004142CD" w:rsidRPr="0059649E">
              <w:rPr>
                <w:lang w:bidi="es-ES"/>
              </w:rPr>
              <w:t xml:space="preserve"> </w:t>
            </w:r>
            <w:r w:rsidR="001F2042">
              <w:rPr>
                <w:lang w:bidi="es-ES"/>
              </w:rPr>
              <w:t>–</w:t>
            </w:r>
            <w:r w:rsidR="004142CD" w:rsidRPr="0059649E">
              <w:rPr>
                <w:lang w:bidi="es-ES"/>
              </w:rPr>
              <w:t xml:space="preserve"> </w:t>
            </w:r>
            <w:r>
              <w:t>septiembre</w:t>
            </w:r>
            <w:r w:rsidR="001F2042">
              <w:t xml:space="preserve"> 2016</w:t>
            </w:r>
            <w:r>
              <w:t>.</w:t>
            </w:r>
          </w:p>
          <w:p w:rsidR="00361C2B" w:rsidRDefault="00361C2B" w:rsidP="00361C2B">
            <w:r>
              <w:t>Programador en Oracle EBS módulos PO, AR.</w:t>
            </w:r>
          </w:p>
          <w:p w:rsidR="00361C2B" w:rsidRPr="00361C2B" w:rsidRDefault="00361C2B" w:rsidP="00361C2B">
            <w:r>
              <w:t>Apoyo en desarrollos internos</w:t>
            </w:r>
          </w:p>
          <w:sdt>
            <w:sdtPr>
              <w:id w:val="1669594239"/>
              <w:placeholder>
                <w:docPart w:val="8FE21D046FB04164A875E0DE63B1A9F7"/>
              </w:placeholder>
              <w:temporary/>
              <w:showingPlcHdr/>
              <w15:appearance w15:val="hidden"/>
            </w:sdtPr>
            <w:sdtEndPr/>
            <w:sdtContent>
              <w:p w:rsidR="00036450" w:rsidRPr="0059649E" w:rsidRDefault="00180329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:rsidR="00036450" w:rsidRPr="00361C2B" w:rsidRDefault="00361C2B" w:rsidP="00361C2B">
            <w:pPr>
              <w:rPr>
                <w:color w:val="000000" w:themeColor="text1"/>
                <w:lang w:val="es-CL"/>
              </w:rPr>
            </w:pPr>
            <w:r w:rsidRPr="00361C2B">
              <w:rPr>
                <w:color w:val="000000" w:themeColor="text1"/>
              </w:rPr>
              <w:t>Programación</w:t>
            </w:r>
            <w:r w:rsidRPr="00361C2B">
              <w:rPr>
                <w:color w:val="000000" w:themeColor="text1"/>
                <w:lang w:val="es-CL"/>
              </w:rPr>
              <w:t>: Visual .NET, Visual Basic 6.0, ASP, C#</w:t>
            </w:r>
            <w:r w:rsidR="00F969DF">
              <w:rPr>
                <w:color w:val="000000" w:themeColor="text1"/>
                <w:lang w:val="es-CL"/>
              </w:rPr>
              <w:t>, Python.</w:t>
            </w:r>
          </w:p>
          <w:p w:rsidR="00361C2B" w:rsidRDefault="00361C2B" w:rsidP="00361C2B">
            <w:pPr>
              <w:rPr>
                <w:color w:val="000000" w:themeColor="text1"/>
                <w:lang w:val="es-CL"/>
              </w:rPr>
            </w:pPr>
            <w:r w:rsidRPr="00361C2B">
              <w:rPr>
                <w:color w:val="000000" w:themeColor="text1"/>
                <w:lang w:val="es-CL"/>
              </w:rPr>
              <w:t>Bases de Datos: Oracle,</w:t>
            </w:r>
            <w:r>
              <w:rPr>
                <w:color w:val="000000" w:themeColor="text1"/>
                <w:lang w:val="es-CL"/>
              </w:rPr>
              <w:t xml:space="preserve"> SQL Server,</w:t>
            </w:r>
            <w:r w:rsidRPr="00361C2B">
              <w:rPr>
                <w:color w:val="000000" w:themeColor="text1"/>
                <w:lang w:val="es-CL"/>
              </w:rPr>
              <w:t xml:space="preserve"> </w:t>
            </w:r>
            <w:r w:rsidR="00F926C8">
              <w:rPr>
                <w:color w:val="000000" w:themeColor="text1"/>
                <w:lang w:val="es-CL"/>
              </w:rPr>
              <w:t xml:space="preserve">SQLITE, </w:t>
            </w:r>
            <w:r w:rsidRPr="00361C2B">
              <w:rPr>
                <w:color w:val="000000" w:themeColor="text1"/>
                <w:lang w:val="es-CL"/>
              </w:rPr>
              <w:t>M</w:t>
            </w:r>
            <w:r>
              <w:rPr>
                <w:color w:val="000000" w:themeColor="text1"/>
                <w:lang w:val="es-CL"/>
              </w:rPr>
              <w:t>ysql, PostgreSQL (Programación y mantención).</w:t>
            </w:r>
          </w:p>
          <w:p w:rsidR="00361C2B" w:rsidRDefault="00361C2B" w:rsidP="00361C2B">
            <w:pPr>
              <w:rPr>
                <w:color w:val="000000" w:themeColor="text1"/>
                <w:lang w:val="es-CL"/>
              </w:rPr>
            </w:pPr>
            <w:r>
              <w:rPr>
                <w:color w:val="000000" w:themeColor="text1"/>
                <w:lang w:val="es-CL"/>
              </w:rPr>
              <w:t>S.O: Windows, Linux.</w:t>
            </w:r>
          </w:p>
          <w:p w:rsidR="00F969DF" w:rsidRDefault="00F969DF" w:rsidP="00361C2B">
            <w:pPr>
              <w:rPr>
                <w:color w:val="FFFFFF" w:themeColor="background1"/>
                <w:u w:val="single"/>
                <w:lang w:val="es-CL"/>
              </w:rPr>
            </w:pPr>
          </w:p>
          <w:p w:rsidR="00F969DF" w:rsidRPr="00F969DF" w:rsidRDefault="00F969DF" w:rsidP="00F969DF">
            <w:pPr>
              <w:pStyle w:val="Ttulo2"/>
              <w:rPr>
                <w:lang w:val="en-US"/>
              </w:rPr>
            </w:pPr>
            <w:r w:rsidRPr="00F969DF">
              <w:rPr>
                <w:lang w:val="en-US"/>
              </w:rPr>
              <w:t>CURSOS</w:t>
            </w:r>
          </w:p>
          <w:p w:rsidR="00F969DF" w:rsidRPr="00F969DF" w:rsidRDefault="00F969DF" w:rsidP="00F969DF">
            <w:pPr>
              <w:pStyle w:val="Ttulo4"/>
              <w:shd w:val="clear" w:color="auto" w:fill="FFFFFF"/>
              <w:textAlignment w:val="baseline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969DF">
              <w:rPr>
                <w:rFonts w:ascii="Segoe UI" w:hAnsi="Segoe UI" w:cs="Segoe UI"/>
                <w:lang w:val="en-US"/>
              </w:rPr>
              <w:t>Administering Microsoft® SQL Server®</w:t>
            </w:r>
          </w:p>
          <w:p w:rsidR="00F969DF" w:rsidRDefault="00F969DF" w:rsidP="00F969DF">
            <w:pPr>
              <w:pStyle w:val="pv-accomplishment-entitycourse-number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Style w:val="visually-hidden"/>
                <w:rFonts w:ascii="Segoe UI" w:hAnsi="Segoe UI" w:cs="Segoe UI"/>
                <w:sz w:val="21"/>
                <w:szCs w:val="21"/>
              </w:rPr>
              <w:t>Número del curso</w:t>
            </w:r>
            <w:r w:rsidR="009F1D5A">
              <w:rPr>
                <w:rStyle w:val="visually-hidden"/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</w:rPr>
              <w:t>20462D</w:t>
            </w:r>
          </w:p>
          <w:p w:rsidR="00F969DF" w:rsidRDefault="00F969DF" w:rsidP="00F969DF">
            <w:pPr>
              <w:pStyle w:val="Ttulo4"/>
              <w:shd w:val="clear" w:color="auto" w:fill="FFFFFF"/>
              <w:textAlignment w:val="baseline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</w:rPr>
              <w:t>Developing</w:t>
            </w:r>
            <w:proofErr w:type="spellEnd"/>
            <w:r>
              <w:rPr>
                <w:rFonts w:ascii="Segoe UI" w:hAnsi="Segoe UI" w:cs="Segoe UI"/>
              </w:rPr>
              <w:t xml:space="preserve"> ASP.NET Core MVC </w:t>
            </w:r>
            <w:proofErr w:type="spellStart"/>
            <w:r>
              <w:rPr>
                <w:rFonts w:ascii="Segoe UI" w:hAnsi="Segoe UI" w:cs="Segoe UI"/>
              </w:rPr>
              <w:t>Applications</w:t>
            </w:r>
            <w:proofErr w:type="spellEnd"/>
          </w:p>
          <w:p w:rsidR="00F969DF" w:rsidRDefault="00F969DF" w:rsidP="00F969DF">
            <w:pPr>
              <w:pStyle w:val="pv-accomplishment-entitycourse-number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Style w:val="visually-hidden"/>
                <w:rFonts w:ascii="Segoe UI" w:hAnsi="Segoe UI" w:cs="Segoe UI"/>
                <w:sz w:val="21"/>
                <w:szCs w:val="21"/>
              </w:rPr>
              <w:t>Número del curso</w:t>
            </w:r>
            <w:r w:rsidR="009F1D5A">
              <w:rPr>
                <w:rStyle w:val="visually-hidden"/>
                <w:rFonts w:ascii="Segoe UI" w:hAnsi="Segoe UI" w:cs="Segoe UI"/>
                <w:sz w:val="21"/>
                <w:szCs w:val="21"/>
              </w:rPr>
              <w:t xml:space="preserve"> </w:t>
            </w:r>
            <w:bookmarkStart w:id="0" w:name="_GoBack"/>
            <w:bookmarkEnd w:id="0"/>
            <w:r>
              <w:rPr>
                <w:rFonts w:ascii="Segoe UI" w:hAnsi="Segoe UI" w:cs="Segoe UI"/>
              </w:rPr>
              <w:t>24486D</w:t>
            </w:r>
          </w:p>
          <w:p w:rsidR="00F969DF" w:rsidRPr="00F926C8" w:rsidRDefault="00F969DF" w:rsidP="00F969DF">
            <w:pPr>
              <w:rPr>
                <w:color w:val="FFFFFF" w:themeColor="background1"/>
                <w:u w:val="single"/>
                <w:lang w:val="es-CL"/>
              </w:rPr>
            </w:pPr>
          </w:p>
        </w:tc>
      </w:tr>
    </w:tbl>
    <w:p w:rsidR="0043117B" w:rsidRPr="00361C2B" w:rsidRDefault="003F713E" w:rsidP="000C45FF">
      <w:pPr>
        <w:tabs>
          <w:tab w:val="left" w:pos="990"/>
        </w:tabs>
        <w:rPr>
          <w:lang w:val="es-CL"/>
        </w:rPr>
      </w:pPr>
    </w:p>
    <w:p w:rsidR="001F2042" w:rsidRPr="00361C2B" w:rsidRDefault="001F2042" w:rsidP="000C45FF">
      <w:pPr>
        <w:tabs>
          <w:tab w:val="left" w:pos="990"/>
        </w:tabs>
        <w:rPr>
          <w:lang w:val="es-CL"/>
        </w:rPr>
      </w:pPr>
      <w:r w:rsidRPr="00361C2B">
        <w:rPr>
          <w:lang w:val="es-CL"/>
        </w:rPr>
        <w:tab/>
      </w:r>
      <w:r w:rsidRPr="00361C2B">
        <w:rPr>
          <w:lang w:val="es-CL"/>
        </w:rPr>
        <w:tab/>
      </w:r>
      <w:r w:rsidRPr="00361C2B">
        <w:rPr>
          <w:lang w:val="es-CL"/>
        </w:rPr>
        <w:tab/>
      </w:r>
      <w:r w:rsidRPr="00361C2B">
        <w:rPr>
          <w:lang w:val="es-CL"/>
        </w:rPr>
        <w:tab/>
      </w:r>
      <w:r w:rsidRPr="00361C2B">
        <w:rPr>
          <w:lang w:val="es-CL"/>
        </w:rPr>
        <w:tab/>
      </w:r>
      <w:r w:rsidRPr="00361C2B">
        <w:rPr>
          <w:lang w:val="es-CL"/>
        </w:rPr>
        <w:tab/>
      </w:r>
    </w:p>
    <w:sectPr w:rsidR="001F2042" w:rsidRPr="00361C2B" w:rsidSect="0059649E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13E" w:rsidRDefault="003F713E" w:rsidP="000C45FF">
      <w:r>
        <w:separator/>
      </w:r>
    </w:p>
  </w:endnote>
  <w:endnote w:type="continuationSeparator" w:id="0">
    <w:p w:rsidR="003F713E" w:rsidRDefault="003F713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13E" w:rsidRDefault="003F713E" w:rsidP="000C45FF">
      <w:r>
        <w:separator/>
      </w:r>
    </w:p>
  </w:footnote>
  <w:footnote w:type="continuationSeparator" w:id="0">
    <w:p w:rsidR="003F713E" w:rsidRDefault="003F713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5FF" w:rsidRPr="0059649E" w:rsidRDefault="000C45FF">
    <w:pPr>
      <w:pStyle w:val="Encabezado"/>
    </w:pPr>
    <w:r w:rsidRPr="0059649E"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F0E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1F2042"/>
    <w:rsid w:val="002400EB"/>
    <w:rsid w:val="002559EC"/>
    <w:rsid w:val="00256CF7"/>
    <w:rsid w:val="00281FD5"/>
    <w:rsid w:val="002D3CA3"/>
    <w:rsid w:val="0030481B"/>
    <w:rsid w:val="003156FC"/>
    <w:rsid w:val="003254B5"/>
    <w:rsid w:val="00361C2B"/>
    <w:rsid w:val="0037121F"/>
    <w:rsid w:val="003A6B7D"/>
    <w:rsid w:val="003B06CA"/>
    <w:rsid w:val="003F713E"/>
    <w:rsid w:val="004071FC"/>
    <w:rsid w:val="004142CD"/>
    <w:rsid w:val="00445947"/>
    <w:rsid w:val="004561E8"/>
    <w:rsid w:val="00470D7F"/>
    <w:rsid w:val="004813B3"/>
    <w:rsid w:val="00496591"/>
    <w:rsid w:val="004C63E4"/>
    <w:rsid w:val="004D3011"/>
    <w:rsid w:val="005262AC"/>
    <w:rsid w:val="00551661"/>
    <w:rsid w:val="0059649E"/>
    <w:rsid w:val="005C0D37"/>
    <w:rsid w:val="005C3AD9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9A09AC"/>
    <w:rsid w:val="009F1D5A"/>
    <w:rsid w:val="00A2118D"/>
    <w:rsid w:val="00A4115C"/>
    <w:rsid w:val="00AD1DAA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65F0E"/>
    <w:rsid w:val="00EE4C8D"/>
    <w:rsid w:val="00F60274"/>
    <w:rsid w:val="00F77FB9"/>
    <w:rsid w:val="00F926C8"/>
    <w:rsid w:val="00F94526"/>
    <w:rsid w:val="00F969D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922E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customStyle="1" w:styleId="vanity-namedomain">
    <w:name w:val="vanity-name__domain"/>
    <w:basedOn w:val="Fuentedeprrafopredeter"/>
    <w:rsid w:val="005C0D37"/>
  </w:style>
  <w:style w:type="character" w:customStyle="1" w:styleId="vanity-namedisplay-name">
    <w:name w:val="vanity-name__display-name"/>
    <w:basedOn w:val="Fuentedeprrafopredeter"/>
    <w:rsid w:val="005C0D37"/>
  </w:style>
  <w:style w:type="paragraph" w:customStyle="1" w:styleId="pv-accomplishment-entitycourse-number">
    <w:name w:val="pv-accomplishment-entity__course-number"/>
    <w:basedOn w:val="Normal"/>
    <w:rsid w:val="00F969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visually-hidden">
    <w:name w:val="visually-hidden"/>
    <w:basedOn w:val="Fuentedeprrafopredeter"/>
    <w:rsid w:val="00F96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sebastian-aranda-ovall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fi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bas\AppData\Roaming\Microsoft\Plantilla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715C9EA88CF4D15AF25FBF1FDE12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18469-FCD2-4CF8-8D87-7BC691AB9840}"/>
      </w:docPartPr>
      <w:docPartBody>
        <w:p w:rsidR="00A133E4" w:rsidRDefault="00495FE5">
          <w:pPr>
            <w:pStyle w:val="7715C9EA88CF4D15AF25FBF1FDE12BA1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074546DC7B774F98A274768BEA1F9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AA30E-7C25-441C-8F8D-EA4E7B52EF23}"/>
      </w:docPartPr>
      <w:docPartBody>
        <w:p w:rsidR="00A133E4" w:rsidRDefault="00495FE5">
          <w:pPr>
            <w:pStyle w:val="074546DC7B774F98A274768BEA1F9540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D4E584F49FF34F249416F6F4ECE1D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47D99-230C-4A9C-BABA-58D5FF5A4FC3}"/>
      </w:docPartPr>
      <w:docPartBody>
        <w:p w:rsidR="00A133E4" w:rsidRDefault="00495FE5">
          <w:pPr>
            <w:pStyle w:val="D4E584F49FF34F249416F6F4ECE1DBE6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31741EE01CE54E2BAE8F89A080B35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2CB17-F093-4CB8-94E0-24A387E71A8E}"/>
      </w:docPartPr>
      <w:docPartBody>
        <w:p w:rsidR="00A133E4" w:rsidRDefault="00495FE5">
          <w:pPr>
            <w:pStyle w:val="31741EE01CE54E2BAE8F89A080B35E9D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8939AFF1EA954B419F8786EEA85C3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2A9CD-19C9-489C-973B-2F13BEF1CD68}"/>
      </w:docPartPr>
      <w:docPartBody>
        <w:p w:rsidR="00A133E4" w:rsidRDefault="00495FE5">
          <w:pPr>
            <w:pStyle w:val="8939AFF1EA954B419F8786EEA85C380B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DCA5541722E7486CAB956AB5C2853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CBC6-E796-40A4-8806-45863E7DB59F}"/>
      </w:docPartPr>
      <w:docPartBody>
        <w:p w:rsidR="00A133E4" w:rsidRDefault="00495FE5">
          <w:pPr>
            <w:pStyle w:val="DCA5541722E7486CAB956AB5C2853CE0"/>
          </w:pPr>
          <w:r w:rsidRPr="0059649E">
            <w:rPr>
              <w:lang w:bidi="es-ES"/>
            </w:rPr>
            <w:t>Aficiones</w:t>
          </w:r>
        </w:p>
      </w:docPartBody>
    </w:docPart>
    <w:docPart>
      <w:docPartPr>
        <w:name w:val="C8511FE5EB25429A9E3AE48D7CDC8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FAC6A-46E2-4AE6-BF0F-3E2D197313C9}"/>
      </w:docPartPr>
      <w:docPartBody>
        <w:p w:rsidR="00A133E4" w:rsidRDefault="00495FE5">
          <w:pPr>
            <w:pStyle w:val="C8511FE5EB25429A9E3AE48D7CDC8508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27EFCAEFB17B4CD3B2A10D6AEA00E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828C8-C285-4BD1-A409-66BF7BA97E6C}"/>
      </w:docPartPr>
      <w:docPartBody>
        <w:p w:rsidR="00A133E4" w:rsidRDefault="00495FE5">
          <w:pPr>
            <w:pStyle w:val="27EFCAEFB17B4CD3B2A10D6AEA00E8BC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8FE21D046FB04164A875E0DE63B1A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89AB-D9D6-46D3-A1ED-59DC0668FCB5}"/>
      </w:docPartPr>
      <w:docPartBody>
        <w:p w:rsidR="00A133E4" w:rsidRDefault="00495FE5">
          <w:pPr>
            <w:pStyle w:val="8FE21D046FB04164A875E0DE63B1A9F7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5D0"/>
    <w:rsid w:val="00250AB0"/>
    <w:rsid w:val="00495FE5"/>
    <w:rsid w:val="005D374F"/>
    <w:rsid w:val="008565D0"/>
    <w:rsid w:val="00A133E4"/>
    <w:rsid w:val="00E2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250AB0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95BBF3C37FC4A7B8725D7E4799A7868">
    <w:name w:val="995BBF3C37FC4A7B8725D7E4799A7868"/>
  </w:style>
  <w:style w:type="paragraph" w:customStyle="1" w:styleId="EE6CA2BBD52E4976869AFF5C1C3B35C4">
    <w:name w:val="EE6CA2BBD52E4976869AFF5C1C3B35C4"/>
  </w:style>
  <w:style w:type="paragraph" w:customStyle="1" w:styleId="7715C9EA88CF4D15AF25FBF1FDE12BA1">
    <w:name w:val="7715C9EA88CF4D15AF25FBF1FDE12BA1"/>
  </w:style>
  <w:style w:type="paragraph" w:customStyle="1" w:styleId="FA52E9C04B1442988E3F3E076F1D0DFF">
    <w:name w:val="FA52E9C04B1442988E3F3E076F1D0DFF"/>
  </w:style>
  <w:style w:type="paragraph" w:customStyle="1" w:styleId="074546DC7B774F98A274768BEA1F9540">
    <w:name w:val="074546DC7B774F98A274768BEA1F9540"/>
  </w:style>
  <w:style w:type="paragraph" w:customStyle="1" w:styleId="D4E584F49FF34F249416F6F4ECE1DBE6">
    <w:name w:val="D4E584F49FF34F249416F6F4ECE1DBE6"/>
  </w:style>
  <w:style w:type="paragraph" w:customStyle="1" w:styleId="A2ADA5E7AF194A9DAB04DEEF32D2AFEC">
    <w:name w:val="A2ADA5E7AF194A9DAB04DEEF32D2AFEC"/>
  </w:style>
  <w:style w:type="paragraph" w:customStyle="1" w:styleId="31741EE01CE54E2BAE8F89A080B35E9D">
    <w:name w:val="31741EE01CE54E2BAE8F89A080B35E9D"/>
  </w:style>
  <w:style w:type="paragraph" w:customStyle="1" w:styleId="026E9B760CC1414493B558AE7425FEC7">
    <w:name w:val="026E9B760CC1414493B558AE7425FEC7"/>
  </w:style>
  <w:style w:type="paragraph" w:customStyle="1" w:styleId="8939AFF1EA954B419F8786EEA85C380B">
    <w:name w:val="8939AFF1EA954B419F8786EEA85C380B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C8FA4AA03016430F965AF11B80A8D356">
    <w:name w:val="C8FA4AA03016430F965AF11B80A8D356"/>
  </w:style>
  <w:style w:type="paragraph" w:customStyle="1" w:styleId="DCA5541722E7486CAB956AB5C2853CE0">
    <w:name w:val="DCA5541722E7486CAB956AB5C2853CE0"/>
  </w:style>
  <w:style w:type="paragraph" w:customStyle="1" w:styleId="79592ABE7D8042C591FD1546645A596E">
    <w:name w:val="79592ABE7D8042C591FD1546645A596E"/>
  </w:style>
  <w:style w:type="paragraph" w:customStyle="1" w:styleId="0166B49250E44051A41717DA11C80A40">
    <w:name w:val="0166B49250E44051A41717DA11C80A40"/>
  </w:style>
  <w:style w:type="paragraph" w:customStyle="1" w:styleId="2421762C39B746A6BF1861C7C7143DB0">
    <w:name w:val="2421762C39B746A6BF1861C7C7143DB0"/>
  </w:style>
  <w:style w:type="paragraph" w:customStyle="1" w:styleId="6CFAC02D74F842ACB886DB8353ED5A55">
    <w:name w:val="6CFAC02D74F842ACB886DB8353ED5A55"/>
  </w:style>
  <w:style w:type="paragraph" w:customStyle="1" w:styleId="C8511FE5EB25429A9E3AE48D7CDC8508">
    <w:name w:val="C8511FE5EB25429A9E3AE48D7CDC8508"/>
  </w:style>
  <w:style w:type="paragraph" w:customStyle="1" w:styleId="028A5A5531194B57B699E6C05E344280">
    <w:name w:val="028A5A5531194B57B699E6C05E344280"/>
  </w:style>
  <w:style w:type="paragraph" w:customStyle="1" w:styleId="73CC2300A4034E8E9A498527EAF7560C">
    <w:name w:val="73CC2300A4034E8E9A498527EAF7560C"/>
  </w:style>
  <w:style w:type="paragraph" w:customStyle="1" w:styleId="D1C8C9858D60495AB307A78022C28BA1">
    <w:name w:val="D1C8C9858D60495AB307A78022C28BA1"/>
  </w:style>
  <w:style w:type="paragraph" w:customStyle="1" w:styleId="08E5BFFE3E6C4B35B89A09B02115BE9C">
    <w:name w:val="08E5BFFE3E6C4B35B89A09B02115BE9C"/>
  </w:style>
  <w:style w:type="paragraph" w:customStyle="1" w:styleId="5B18A377C21F48C6837E7E2118C8F3D6">
    <w:name w:val="5B18A377C21F48C6837E7E2118C8F3D6"/>
  </w:style>
  <w:style w:type="paragraph" w:customStyle="1" w:styleId="A7E728CB07EB48D2B165F3FA106BB390">
    <w:name w:val="A7E728CB07EB48D2B165F3FA106BB390"/>
  </w:style>
  <w:style w:type="paragraph" w:customStyle="1" w:styleId="00DEC79E1ECD4EBFA46B3EDAEEF60AF1">
    <w:name w:val="00DEC79E1ECD4EBFA46B3EDAEEF60AF1"/>
  </w:style>
  <w:style w:type="paragraph" w:customStyle="1" w:styleId="E4078B75030D4B57B0AE4F212B246D33">
    <w:name w:val="E4078B75030D4B57B0AE4F212B246D33"/>
  </w:style>
  <w:style w:type="paragraph" w:customStyle="1" w:styleId="27EFCAEFB17B4CD3B2A10D6AEA00E8BC">
    <w:name w:val="27EFCAEFB17B4CD3B2A10D6AEA00E8BC"/>
  </w:style>
  <w:style w:type="paragraph" w:customStyle="1" w:styleId="A89A5B53D8F74A00B668DBC3ADD6A7DF">
    <w:name w:val="A89A5B53D8F74A00B668DBC3ADD6A7DF"/>
  </w:style>
  <w:style w:type="paragraph" w:customStyle="1" w:styleId="D98600B9D7354C23802787D6E5DF1717">
    <w:name w:val="D98600B9D7354C23802787D6E5DF1717"/>
  </w:style>
  <w:style w:type="paragraph" w:customStyle="1" w:styleId="45AC2A9963E1440FBD2FA9966DCDC33B">
    <w:name w:val="45AC2A9963E1440FBD2FA9966DCDC33B"/>
  </w:style>
  <w:style w:type="paragraph" w:customStyle="1" w:styleId="1190F3D67073477FB2A829136B8264A1">
    <w:name w:val="1190F3D67073477FB2A829136B8264A1"/>
  </w:style>
  <w:style w:type="paragraph" w:customStyle="1" w:styleId="590DDE9B945341C19CC97EC85C2516BB">
    <w:name w:val="590DDE9B945341C19CC97EC85C2516BB"/>
  </w:style>
  <w:style w:type="paragraph" w:customStyle="1" w:styleId="DAEC4DBB02B744C78AEA7C827D0F39C5">
    <w:name w:val="DAEC4DBB02B744C78AEA7C827D0F39C5"/>
  </w:style>
  <w:style w:type="paragraph" w:customStyle="1" w:styleId="A8062E42DE5748F299BCC1550768D91E">
    <w:name w:val="A8062E42DE5748F299BCC1550768D91E"/>
  </w:style>
  <w:style w:type="paragraph" w:customStyle="1" w:styleId="E6258C43C298464C96EAEF61EE9C94F9">
    <w:name w:val="E6258C43C298464C96EAEF61EE9C94F9"/>
  </w:style>
  <w:style w:type="paragraph" w:customStyle="1" w:styleId="366B096FFD7D48F89F8C05B6D44BA31B">
    <w:name w:val="366B096FFD7D48F89F8C05B6D44BA31B"/>
  </w:style>
  <w:style w:type="paragraph" w:customStyle="1" w:styleId="D4BB64CB64CA40508106A7EB0900DE49">
    <w:name w:val="D4BB64CB64CA40508106A7EB0900DE49"/>
  </w:style>
  <w:style w:type="paragraph" w:customStyle="1" w:styleId="24AB491CBED249DBA3BAFDD74210EBC5">
    <w:name w:val="24AB491CBED249DBA3BAFDD74210EBC5"/>
  </w:style>
  <w:style w:type="paragraph" w:customStyle="1" w:styleId="EB39ED9A57574A1ABC89F438316226EF">
    <w:name w:val="EB39ED9A57574A1ABC89F438316226EF"/>
  </w:style>
  <w:style w:type="paragraph" w:customStyle="1" w:styleId="D1212517C7304286976A8BCB27FD5994">
    <w:name w:val="D1212517C7304286976A8BCB27FD5994"/>
  </w:style>
  <w:style w:type="paragraph" w:customStyle="1" w:styleId="1B33C6ADDB96439D8B81E77A2B01D97F">
    <w:name w:val="1B33C6ADDB96439D8B81E77A2B01D97F"/>
  </w:style>
  <w:style w:type="paragraph" w:customStyle="1" w:styleId="850023C083F64E44A7294E11EDA0310B">
    <w:name w:val="850023C083F64E44A7294E11EDA0310B"/>
  </w:style>
  <w:style w:type="character" w:customStyle="1" w:styleId="Ttulo2Car">
    <w:name w:val="Título 2 Car"/>
    <w:basedOn w:val="Fuentedeprrafopredeter"/>
    <w:link w:val="Ttulo2"/>
    <w:uiPriority w:val="9"/>
    <w:rsid w:val="00250AB0"/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paragraph" w:customStyle="1" w:styleId="8FE21D046FB04164A875E0DE63B1A9F7">
    <w:name w:val="8FE21D046FB04164A875E0DE63B1A9F7"/>
  </w:style>
  <w:style w:type="paragraph" w:customStyle="1" w:styleId="EB0829D72CAC46D29EDD477176BCE0A0">
    <w:name w:val="EB0829D72CAC46D29EDD477176BCE0A0"/>
    <w:rsid w:val="008565D0"/>
  </w:style>
  <w:style w:type="paragraph" w:customStyle="1" w:styleId="E1CF0B57E7F04EA495E2B7BA6D489AC1">
    <w:name w:val="E1CF0B57E7F04EA495E2B7BA6D489AC1"/>
    <w:rsid w:val="00250AB0"/>
    <w:rPr>
      <w:lang w:val="es-CL" w:eastAsia="es-C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</Template>
  <TotalTime>0</TotalTime>
  <Pages>1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2021-02-18T15:43:00Z</dcterms:created>
  <dcterms:modified xsi:type="dcterms:W3CDTF">2021-08-03T14:01:00Z</dcterms:modified>
</cp:coreProperties>
</file>